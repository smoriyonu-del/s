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3FA4" w14:textId="77777777" w:rsidR="00DA52FF" w:rsidRPr="002D4508" w:rsidRDefault="00DA52FF" w:rsidP="002D4508">
      <w:pPr>
        <w:jc w:val="center"/>
        <w:rPr>
          <w:sz w:val="18"/>
          <w:szCs w:val="18"/>
        </w:rPr>
      </w:pPr>
      <w:r w:rsidRPr="002D4508">
        <w:rPr>
          <w:b/>
          <w:sz w:val="18"/>
          <w:szCs w:val="18"/>
        </w:rPr>
        <w:t>ACCOMMODATION BOOKING CONFIRMATION &amp; PAYMENT RECEIPT</w:t>
      </w:r>
    </w:p>
    <w:p w14:paraId="37CC2569" w14:textId="77777777" w:rsidR="00DA52FF" w:rsidRPr="002D4508" w:rsidRDefault="00016FBA" w:rsidP="00DA52FF">
      <w:pPr>
        <w:rPr>
          <w:sz w:val="18"/>
          <w:szCs w:val="18"/>
        </w:rPr>
      </w:pPr>
      <w:r w:rsidRPr="002D4508">
        <w:rPr>
          <w:sz w:val="18"/>
          <w:szCs w:val="18"/>
        </w:rPr>
        <w:t xml:space="preserve">This is to confirm that the below-named guest has reserved and made payment for accommodation with TAM </w:t>
      </w:r>
      <w:proofErr w:type="spellStart"/>
      <w:r w:rsidRPr="002D4508">
        <w:rPr>
          <w:sz w:val="18"/>
          <w:szCs w:val="18"/>
        </w:rPr>
        <w:t>Ecovista</w:t>
      </w:r>
      <w:proofErr w:type="spellEnd"/>
      <w:r w:rsidRPr="002D4508">
        <w:rPr>
          <w:sz w:val="18"/>
          <w:szCs w:val="18"/>
        </w:rPr>
        <w:t xml:space="preserve"> Properties Ltd. The reservation is guaranteed for the stated period and location.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412"/>
      </w:tblGrid>
      <w:tr w:rsidR="005A1C16" w:rsidRPr="002D4508" w14:paraId="74CB5D83" w14:textId="77777777" w:rsidTr="0091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F4C7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Date: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51924E1C" w14:textId="528F4AAE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{DATE}</w:t>
            </w:r>
          </w:p>
        </w:tc>
      </w:tr>
      <w:tr w:rsidR="005A1C16" w:rsidRPr="002D4508" w14:paraId="2954713C" w14:textId="77777777" w:rsidTr="00914D2F">
        <w:trPr>
          <w:trHeight w:val="216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6686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Receipt No: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079CE6F1" w14:textId="1033A687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{RECEIPT_NO}</w:t>
            </w:r>
          </w:p>
        </w:tc>
      </w:tr>
      <w:tr w:rsidR="005A1C16" w:rsidRPr="002D4508" w14:paraId="099B6577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2315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Guest Name: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2D1494C0" w14:textId="59B29BFC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{GUEST_NAME}</w:t>
            </w:r>
          </w:p>
        </w:tc>
      </w:tr>
      <w:tr w:rsidR="005A1C16" w:rsidRPr="002D4508" w14:paraId="67ECFA9E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464C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Contact: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1EE590B4" w14:textId="712C2477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{CONTACT}</w:t>
            </w:r>
          </w:p>
        </w:tc>
      </w:tr>
      <w:tr w:rsidR="005A1C16" w:rsidRPr="002D4508" w14:paraId="736435DA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6634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Apartment Type: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78F89475" w14:textId="57BDB28D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{APARTMENT_TYPE}</w:t>
            </w:r>
          </w:p>
        </w:tc>
      </w:tr>
      <w:tr w:rsidR="005A1C16" w:rsidRPr="002D4508" w14:paraId="16E348F2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D505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Property Location: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5E62FF26" w14:textId="3F4950E4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{LOCATION}</w:t>
            </w:r>
          </w:p>
        </w:tc>
      </w:tr>
      <w:tr w:rsidR="005A1C16" w:rsidRPr="002D4508" w14:paraId="78AF03FE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3439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Check-In Date: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404A2D0C" w14:textId="764797BB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{CHECKIN}</w:t>
            </w:r>
          </w:p>
        </w:tc>
      </w:tr>
      <w:tr w:rsidR="005A1C16" w:rsidRPr="002D4508" w14:paraId="771ADC63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10EB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Check-Out Date: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414B0C12" w14:textId="6F4367D7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{CHECKOUT}</w:t>
            </w:r>
          </w:p>
        </w:tc>
      </w:tr>
      <w:tr w:rsidR="005A1C16" w:rsidRPr="002D4508" w14:paraId="33862CCB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B79A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Number of Nights: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10E16FAE" w14:textId="294879F6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{NIGHTS}</w:t>
            </w:r>
          </w:p>
        </w:tc>
      </w:tr>
      <w:tr w:rsidR="005A1C16" w:rsidRPr="002D4508" w14:paraId="50F11FBE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45A2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Rate per Night: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3D89222E" w14:textId="0E0070A6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{RATE}</w:t>
            </w:r>
          </w:p>
        </w:tc>
      </w:tr>
      <w:tr w:rsidR="005A1C16" w:rsidRPr="002D4508" w14:paraId="5AE5F1D1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9E7B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VAT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EDBA215" w14:textId="6AF914DB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{VAT}</w:t>
            </w:r>
          </w:p>
        </w:tc>
      </w:tr>
      <w:tr w:rsidR="005A1C16" w:rsidRPr="002D4508" w14:paraId="3C5A0CD8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AD83C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Total Amount: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7DC6528E" w14:textId="109D800B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{TOTAL}</w:t>
            </w:r>
          </w:p>
        </w:tc>
      </w:tr>
      <w:tr w:rsidR="005A1C16" w:rsidRPr="002D4508" w14:paraId="17ED210E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8CAA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Amount Paid: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01403991" w14:textId="62E5D1F0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{PAID}</w:t>
            </w:r>
          </w:p>
        </w:tc>
      </w:tr>
      <w:tr w:rsidR="005A1C16" w:rsidRPr="002D4508" w14:paraId="03CAD9F3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E475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Payment Method: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1F5E680F" w14:textId="7FB5745C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{METHOD}</w:t>
            </w:r>
          </w:p>
        </w:tc>
      </w:tr>
      <w:tr w:rsidR="005A1C16" w:rsidRPr="002D4508" w14:paraId="4DECBE2C" w14:textId="77777777" w:rsidTr="00914D2F">
        <w:trPr>
          <w:trHeight w:val="308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F23B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Payment Date: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69B488B0" w14:textId="373654D6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{PAYMENT_DATE}</w:t>
            </w:r>
          </w:p>
        </w:tc>
      </w:tr>
      <w:tr w:rsidR="005A1C16" w:rsidRPr="002D4508" w14:paraId="472F9956" w14:textId="77777777" w:rsidTr="00914D2F">
        <w:trPr>
          <w:trHeight w:val="45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8FF4" w14:textId="77777777" w:rsidR="005A1C16" w:rsidRPr="002D4508" w:rsidRDefault="005A1C16" w:rsidP="005A1C16">
            <w:pPr>
              <w:spacing w:after="0"/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 xml:space="preserve">Balance 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 w14:paraId="10C741AF" w14:textId="462802A1" w:rsidR="005A1C16" w:rsidRPr="002D4508" w:rsidRDefault="005A1C16" w:rsidP="005A1C16">
            <w:pPr>
              <w:rPr>
                <w:sz w:val="18"/>
                <w:szCs w:val="18"/>
              </w:rPr>
            </w:pPr>
            <w:r w:rsidRPr="002D4508">
              <w:rPr>
                <w:sz w:val="18"/>
                <w:szCs w:val="18"/>
              </w:rPr>
              <w:t>{BALANCE}</w:t>
            </w:r>
          </w:p>
        </w:tc>
      </w:tr>
    </w:tbl>
    <w:p w14:paraId="1D6F25E3" w14:textId="55F3011C" w:rsidR="00753421" w:rsidRPr="002D4508" w:rsidRDefault="00DA52FF" w:rsidP="00DA52FF">
      <w:pPr>
        <w:rPr>
          <w:sz w:val="18"/>
          <w:szCs w:val="18"/>
        </w:rPr>
      </w:pPr>
      <w:r w:rsidRPr="002D4508">
        <w:rPr>
          <w:sz w:val="18"/>
          <w:szCs w:val="18"/>
        </w:rPr>
        <w:br/>
        <w:t xml:space="preserve">For further enquiries or confirmation, please contact our reservations team at the details provided </w:t>
      </w:r>
      <w:r w:rsidR="00FA01B6" w:rsidRPr="002D4508">
        <w:rPr>
          <w:sz w:val="18"/>
          <w:szCs w:val="18"/>
        </w:rPr>
        <w:t>below</w:t>
      </w:r>
      <w:r w:rsidRPr="002D4508">
        <w:rPr>
          <w:sz w:val="18"/>
          <w:szCs w:val="18"/>
        </w:rPr>
        <w:t>.</w:t>
      </w:r>
      <w:r w:rsidR="00151528" w:rsidRPr="002D4508">
        <w:rPr>
          <w:sz w:val="18"/>
          <w:szCs w:val="18"/>
        </w:rPr>
        <w:t xml:space="preserve"> Please note that your reservation access code, apartment details and check-in </w:t>
      </w:r>
      <w:proofErr w:type="spellStart"/>
      <w:r w:rsidR="00151528" w:rsidRPr="002D4508">
        <w:rPr>
          <w:sz w:val="18"/>
          <w:szCs w:val="18"/>
        </w:rPr>
        <w:t>instrictions</w:t>
      </w:r>
      <w:proofErr w:type="spellEnd"/>
      <w:r w:rsidR="00151528" w:rsidRPr="002D4508">
        <w:rPr>
          <w:sz w:val="18"/>
          <w:szCs w:val="18"/>
        </w:rPr>
        <w:t xml:space="preserve"> will be sent to your contact prior to your check in date.</w:t>
      </w:r>
    </w:p>
    <w:p w14:paraId="1F206FCC" w14:textId="77777777" w:rsidR="009A43E4" w:rsidRPr="002D4508" w:rsidRDefault="009A43E4" w:rsidP="00DA52FF">
      <w:pPr>
        <w:rPr>
          <w:sz w:val="18"/>
          <w:szCs w:val="18"/>
        </w:rPr>
      </w:pPr>
    </w:p>
    <w:p w14:paraId="73E2EBC6" w14:textId="617FDAA1" w:rsidR="00791015" w:rsidRPr="002D4508" w:rsidRDefault="00753421" w:rsidP="00DA52FF">
      <w:pPr>
        <w:rPr>
          <w:sz w:val="18"/>
          <w:szCs w:val="18"/>
        </w:rPr>
      </w:pPr>
      <w:r w:rsidRPr="002D4508">
        <w:rPr>
          <w:sz w:val="18"/>
          <w:szCs w:val="18"/>
        </w:rPr>
        <w:t>_________________________</w:t>
      </w:r>
      <w:r w:rsidRPr="002D4508">
        <w:rPr>
          <w:sz w:val="18"/>
          <w:szCs w:val="18"/>
        </w:rPr>
        <w:br/>
        <w:t>Tolulope Aina</w:t>
      </w:r>
      <w:r w:rsidRPr="002D4508">
        <w:rPr>
          <w:sz w:val="18"/>
          <w:szCs w:val="18"/>
        </w:rPr>
        <w:br/>
        <w:t>Sales Manager</w:t>
      </w:r>
      <w:r w:rsidRPr="002D4508">
        <w:rPr>
          <w:sz w:val="18"/>
          <w:szCs w:val="18"/>
        </w:rPr>
        <w:br/>
        <w:t xml:space="preserve">For: TAM </w:t>
      </w:r>
      <w:proofErr w:type="spellStart"/>
      <w:r w:rsidRPr="002D4508">
        <w:rPr>
          <w:sz w:val="18"/>
          <w:szCs w:val="18"/>
        </w:rPr>
        <w:t>Ecovista</w:t>
      </w:r>
      <w:proofErr w:type="spellEnd"/>
      <w:r w:rsidRPr="002D4508">
        <w:rPr>
          <w:sz w:val="18"/>
          <w:szCs w:val="18"/>
        </w:rPr>
        <w:t xml:space="preserve"> Properties Ltd</w:t>
      </w:r>
    </w:p>
    <w:sectPr w:rsidR="00791015" w:rsidRPr="002D4508" w:rsidSect="006A7F84">
      <w:footerReference w:type="default" r:id="rId6"/>
      <w:headerReference w:type="first" r:id="rId7"/>
      <w:footerReference w:type="first" r:id="rId8"/>
      <w:pgSz w:w="12240" w:h="15840"/>
      <w:pgMar w:top="1080" w:right="720" w:bottom="1800" w:left="72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A9EE6" w14:textId="77777777" w:rsidR="009710AB" w:rsidRDefault="009710AB">
      <w:pPr>
        <w:spacing w:after="0" w:line="240" w:lineRule="auto"/>
      </w:pPr>
      <w:r>
        <w:separator/>
      </w:r>
    </w:p>
  </w:endnote>
  <w:endnote w:type="continuationSeparator" w:id="0">
    <w:p w14:paraId="0E5626C6" w14:textId="77777777" w:rsidR="009710AB" w:rsidRDefault="0097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5000" w:type="pct"/>
      <w:tblLayout w:type="fixed"/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1526EF" w14:paraId="3F7ED67E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8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0" w:type="dxa"/>
        </w:tcPr>
        <w:p w14:paraId="7EDEAC24" w14:textId="77777777" w:rsidR="001526EF" w:rsidRDefault="001526EF">
          <w:pPr>
            <w:pStyle w:val="Footer"/>
            <w:rPr>
              <w:sz w:val="10"/>
              <w:szCs w:val="10"/>
            </w:rPr>
          </w:pPr>
        </w:p>
      </w:tc>
    </w:tr>
  </w:tbl>
  <w:sdt>
    <w:sdtPr>
      <w:id w:val="372813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76B86" w14:textId="77777777" w:rsidR="001526EF" w:rsidRDefault="001872A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6D48" w14:textId="77777777" w:rsidR="00E06E64" w:rsidRPr="009A43E4" w:rsidRDefault="006A6409" w:rsidP="00E06E64">
    <w:pPr>
      <w:pStyle w:val="Organization"/>
      <w:rPr>
        <w:sz w:val="24"/>
        <w:szCs w:val="24"/>
      </w:rPr>
    </w:pPr>
    <w:r w:rsidRPr="009A43E4">
      <w:rPr>
        <w:sz w:val="24"/>
        <w:szCs w:val="24"/>
      </w:rPr>
      <w:t>TAM</w:t>
    </w:r>
    <w:r w:rsidR="004E5014" w:rsidRPr="009A43E4">
      <w:rPr>
        <w:sz w:val="24"/>
        <w:szCs w:val="24"/>
      </w:rPr>
      <w:t xml:space="preserve"> </w:t>
    </w:r>
    <w:proofErr w:type="spellStart"/>
    <w:r w:rsidRPr="009A43E4">
      <w:rPr>
        <w:sz w:val="24"/>
        <w:szCs w:val="24"/>
      </w:rPr>
      <w:t>Ecovista</w:t>
    </w:r>
    <w:proofErr w:type="spellEnd"/>
    <w:r w:rsidRPr="009A43E4">
      <w:rPr>
        <w:sz w:val="24"/>
        <w:szCs w:val="24"/>
      </w:rPr>
      <w:t xml:space="preserve"> Properties</w:t>
    </w:r>
  </w:p>
  <w:tbl>
    <w:tblPr>
      <w:tblStyle w:val="PlainTable4"/>
      <w:tblW w:w="5000" w:type="pct"/>
      <w:tblLayout w:type="fixed"/>
      <w:tblLook w:val="0620" w:firstRow="1" w:lastRow="0" w:firstColumn="0" w:lastColumn="0" w:noHBand="1" w:noVBand="1"/>
      <w:tblCaption w:val="Footer layout table"/>
    </w:tblPr>
    <w:tblGrid>
      <w:gridCol w:w="2790"/>
      <w:gridCol w:w="2790"/>
      <w:gridCol w:w="2880"/>
      <w:gridCol w:w="360"/>
      <w:gridCol w:w="1980"/>
    </w:tblGrid>
    <w:tr w:rsidR="00E06E64" w14:paraId="31CFC53F" w14:textId="77777777" w:rsidTr="00FD044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79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73FC5558" w14:textId="77777777" w:rsidR="00E06E64" w:rsidRPr="009A43E4" w:rsidRDefault="00E06E64" w:rsidP="00E06E64">
          <w:pPr>
            <w:pStyle w:val="Footer"/>
            <w:rPr>
              <w:bCs w:val="0"/>
              <w:sz w:val="16"/>
              <w:szCs w:val="16"/>
            </w:rPr>
          </w:pPr>
          <w:r w:rsidRPr="009A43E4">
            <w:rPr>
              <w:rStyle w:val="Strong"/>
              <w:sz w:val="16"/>
              <w:szCs w:val="16"/>
            </w:rPr>
            <w:t>Tel</w:t>
          </w:r>
          <w:r w:rsidRPr="009A43E4">
            <w:rPr>
              <w:sz w:val="16"/>
              <w:szCs w:val="16"/>
            </w:rPr>
            <w:t xml:space="preserve"> </w:t>
          </w:r>
          <w:r w:rsidR="006A6409" w:rsidRPr="009A43E4">
            <w:rPr>
              <w:sz w:val="16"/>
              <w:szCs w:val="16"/>
            </w:rPr>
            <w:t>+2348117759059, +2348135567475</w:t>
          </w:r>
        </w:p>
        <w:p w14:paraId="32630A47" w14:textId="77777777" w:rsidR="00DA52FF" w:rsidRPr="009A43E4" w:rsidRDefault="00DA52FF" w:rsidP="00E06E64">
          <w:pPr>
            <w:pStyle w:val="Footer"/>
            <w:rPr>
              <w:sz w:val="16"/>
              <w:szCs w:val="16"/>
            </w:rPr>
          </w:pPr>
          <w:r w:rsidRPr="009A43E4">
            <w:rPr>
              <w:b/>
              <w:bCs w:val="0"/>
              <w:sz w:val="16"/>
              <w:szCs w:val="16"/>
            </w:rPr>
            <w:t>RC</w:t>
          </w:r>
          <w:r w:rsidRPr="009A43E4">
            <w:rPr>
              <w:sz w:val="16"/>
              <w:szCs w:val="16"/>
            </w:rPr>
            <w:t>: 7405900</w:t>
          </w:r>
        </w:p>
        <w:p w14:paraId="1C8E22A2" w14:textId="77777777" w:rsidR="00E06E64" w:rsidRPr="009A43E4" w:rsidRDefault="00E06E64" w:rsidP="006A6409">
          <w:pPr>
            <w:pStyle w:val="Footer"/>
            <w:ind w:left="0"/>
            <w:rPr>
              <w:sz w:val="16"/>
              <w:szCs w:val="16"/>
            </w:rPr>
          </w:pPr>
        </w:p>
      </w:tc>
      <w:tc>
        <w:tcPr>
          <w:tcW w:w="279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13D3565A" w14:textId="77777777" w:rsidR="00E06E64" w:rsidRPr="009A43E4" w:rsidRDefault="006A6409" w:rsidP="00E06E64">
          <w:pPr>
            <w:pStyle w:val="Footer"/>
            <w:rPr>
              <w:sz w:val="16"/>
              <w:szCs w:val="16"/>
            </w:rPr>
          </w:pPr>
          <w:proofErr w:type="spellStart"/>
          <w:r w:rsidRPr="009A43E4">
            <w:rPr>
              <w:b/>
              <w:bCs w:val="0"/>
              <w:sz w:val="16"/>
              <w:szCs w:val="16"/>
            </w:rPr>
            <w:t>Addres</w:t>
          </w:r>
          <w:proofErr w:type="spellEnd"/>
          <w:r w:rsidRPr="009A43E4">
            <w:rPr>
              <w:sz w:val="16"/>
              <w:szCs w:val="16"/>
            </w:rPr>
            <w:t>: 27B First Avenue, Gwarinpa, Abuja</w:t>
          </w:r>
        </w:p>
      </w:tc>
      <w:tc>
        <w:tcPr>
          <w:tcW w:w="288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2DA488B2" w14:textId="77777777" w:rsidR="00E06E64" w:rsidRPr="009A43E4" w:rsidRDefault="006A6409" w:rsidP="00E06E64">
          <w:pPr>
            <w:pStyle w:val="Footer"/>
            <w:rPr>
              <w:sz w:val="16"/>
              <w:szCs w:val="16"/>
            </w:rPr>
          </w:pPr>
          <w:r w:rsidRPr="009A43E4">
            <w:rPr>
              <w:b/>
              <w:bCs w:val="0"/>
              <w:sz w:val="16"/>
              <w:szCs w:val="16"/>
            </w:rPr>
            <w:t>Website</w:t>
          </w:r>
          <w:r w:rsidRPr="009A43E4">
            <w:rPr>
              <w:sz w:val="16"/>
              <w:szCs w:val="16"/>
            </w:rPr>
            <w:t>: tamecovista.com</w:t>
          </w:r>
        </w:p>
        <w:p w14:paraId="1C1CF1E1" w14:textId="77777777" w:rsidR="00E06E64" w:rsidRPr="009A43E4" w:rsidRDefault="006A6409" w:rsidP="00E06E64">
          <w:pPr>
            <w:pStyle w:val="Footer"/>
            <w:rPr>
              <w:sz w:val="16"/>
              <w:szCs w:val="16"/>
            </w:rPr>
          </w:pPr>
          <w:r w:rsidRPr="009A43E4">
            <w:rPr>
              <w:b/>
              <w:bCs w:val="0"/>
              <w:sz w:val="16"/>
              <w:szCs w:val="16"/>
            </w:rPr>
            <w:t>Email</w:t>
          </w:r>
          <w:r w:rsidRPr="009A43E4">
            <w:rPr>
              <w:sz w:val="16"/>
              <w:szCs w:val="16"/>
            </w:rPr>
            <w:t>: info@tamecovista.com</w:t>
          </w:r>
        </w:p>
      </w:tc>
      <w:tc>
        <w:tcPr>
          <w:tcW w:w="360" w:type="dxa"/>
        </w:tcPr>
        <w:p w14:paraId="1D77F6B8" w14:textId="77777777" w:rsidR="00E06E64" w:rsidRDefault="00E06E64" w:rsidP="00E06E64">
          <w:pPr>
            <w:pStyle w:val="Footer"/>
            <w:rPr>
              <w:noProof/>
              <w:lang w:val="en-US"/>
            </w:rPr>
          </w:pPr>
        </w:p>
      </w:tc>
      <w:tc>
        <w:tcPr>
          <w:tcW w:w="1980" w:type="dxa"/>
          <w:tcBorders>
            <w:bottom w:val="single" w:sz="36" w:space="0" w:color="auto"/>
          </w:tcBorders>
        </w:tcPr>
        <w:p w14:paraId="1E40AA3E" w14:textId="77777777" w:rsidR="00E06E64" w:rsidRDefault="006A6409" w:rsidP="00FD044F">
          <w:pPr>
            <w:pStyle w:val="Footer"/>
            <w:spacing w:after="60"/>
            <w:jc w:val="center"/>
          </w:pPr>
          <w:r>
            <w:rPr>
              <w:noProof/>
            </w:rPr>
            <w:drawing>
              <wp:inline distT="0" distB="0" distL="0" distR="0" wp14:anchorId="3CC9530F" wp14:editId="12843607">
                <wp:extent cx="1120140" cy="438150"/>
                <wp:effectExtent l="0" t="0" r="381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014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ACEC89F" w14:textId="77777777" w:rsidR="001526EF" w:rsidRDefault="001526EF" w:rsidP="006A7F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8366" w14:textId="77777777" w:rsidR="009710AB" w:rsidRDefault="009710AB">
      <w:pPr>
        <w:spacing w:after="0" w:line="240" w:lineRule="auto"/>
      </w:pPr>
      <w:r>
        <w:separator/>
      </w:r>
    </w:p>
  </w:footnote>
  <w:footnote w:type="continuationSeparator" w:id="0">
    <w:p w14:paraId="51BBAED3" w14:textId="77777777" w:rsidR="009710AB" w:rsidRDefault="0097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D9" w14:textId="77777777" w:rsidR="006A6409" w:rsidRDefault="006A6409" w:rsidP="006A6409">
    <w:pPr>
      <w:pStyle w:val="Header"/>
      <w:ind w:hanging="27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2AF287" wp14:editId="57A70074">
          <wp:simplePos x="0" y="0"/>
          <wp:positionH relativeFrom="column">
            <wp:posOffset>-101600</wp:posOffset>
          </wp:positionH>
          <wp:positionV relativeFrom="paragraph">
            <wp:posOffset>-488950</wp:posOffset>
          </wp:positionV>
          <wp:extent cx="1931504" cy="755521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1504" cy="755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7B"/>
    <w:rsid w:val="00016FBA"/>
    <w:rsid w:val="000560DC"/>
    <w:rsid w:val="00064F65"/>
    <w:rsid w:val="000C05BA"/>
    <w:rsid w:val="000E1FB1"/>
    <w:rsid w:val="00103C38"/>
    <w:rsid w:val="00140263"/>
    <w:rsid w:val="00151528"/>
    <w:rsid w:val="001526EF"/>
    <w:rsid w:val="00186555"/>
    <w:rsid w:val="001872AD"/>
    <w:rsid w:val="0022130C"/>
    <w:rsid w:val="0027637B"/>
    <w:rsid w:val="002807B1"/>
    <w:rsid w:val="00293E9A"/>
    <w:rsid w:val="002A145B"/>
    <w:rsid w:val="002C1F62"/>
    <w:rsid w:val="002D4508"/>
    <w:rsid w:val="002F66C5"/>
    <w:rsid w:val="00303FD2"/>
    <w:rsid w:val="00306D74"/>
    <w:rsid w:val="00307E4A"/>
    <w:rsid w:val="003157E9"/>
    <w:rsid w:val="003436F6"/>
    <w:rsid w:val="003807CB"/>
    <w:rsid w:val="003B2F0B"/>
    <w:rsid w:val="003D3B80"/>
    <w:rsid w:val="003D487C"/>
    <w:rsid w:val="00407DCE"/>
    <w:rsid w:val="004242BA"/>
    <w:rsid w:val="00457EC7"/>
    <w:rsid w:val="00481636"/>
    <w:rsid w:val="00491D41"/>
    <w:rsid w:val="004923AB"/>
    <w:rsid w:val="004E5014"/>
    <w:rsid w:val="004E5C66"/>
    <w:rsid w:val="004E6F21"/>
    <w:rsid w:val="0054491E"/>
    <w:rsid w:val="00565F4A"/>
    <w:rsid w:val="005A1C16"/>
    <w:rsid w:val="005C2E8C"/>
    <w:rsid w:val="005D544B"/>
    <w:rsid w:val="005E417B"/>
    <w:rsid w:val="005F2A38"/>
    <w:rsid w:val="005F58E4"/>
    <w:rsid w:val="00601C8C"/>
    <w:rsid w:val="00661785"/>
    <w:rsid w:val="0066183F"/>
    <w:rsid w:val="00681E01"/>
    <w:rsid w:val="006A6409"/>
    <w:rsid w:val="006A7F84"/>
    <w:rsid w:val="006B3B50"/>
    <w:rsid w:val="006E7172"/>
    <w:rsid w:val="006F028D"/>
    <w:rsid w:val="006F5DD6"/>
    <w:rsid w:val="00717A85"/>
    <w:rsid w:val="007306F9"/>
    <w:rsid w:val="007437C8"/>
    <w:rsid w:val="00753421"/>
    <w:rsid w:val="00762A94"/>
    <w:rsid w:val="00775378"/>
    <w:rsid w:val="0077680A"/>
    <w:rsid w:val="00791015"/>
    <w:rsid w:val="00792CA9"/>
    <w:rsid w:val="007933A8"/>
    <w:rsid w:val="007A3D2D"/>
    <w:rsid w:val="007C3E7C"/>
    <w:rsid w:val="007C60B8"/>
    <w:rsid w:val="007D2A95"/>
    <w:rsid w:val="007D4ADF"/>
    <w:rsid w:val="007E71AC"/>
    <w:rsid w:val="0083021B"/>
    <w:rsid w:val="008731C2"/>
    <w:rsid w:val="00874648"/>
    <w:rsid w:val="0089212A"/>
    <w:rsid w:val="008E2D5E"/>
    <w:rsid w:val="008F3E5B"/>
    <w:rsid w:val="00914D2F"/>
    <w:rsid w:val="0092560D"/>
    <w:rsid w:val="009710AB"/>
    <w:rsid w:val="00981493"/>
    <w:rsid w:val="009906E1"/>
    <w:rsid w:val="009A0E5B"/>
    <w:rsid w:val="009A2661"/>
    <w:rsid w:val="009A43E4"/>
    <w:rsid w:val="009A44DB"/>
    <w:rsid w:val="009C7ECD"/>
    <w:rsid w:val="009D0DFC"/>
    <w:rsid w:val="00A11076"/>
    <w:rsid w:val="00A2572B"/>
    <w:rsid w:val="00A32AB0"/>
    <w:rsid w:val="00A3310F"/>
    <w:rsid w:val="00A5375D"/>
    <w:rsid w:val="00A915FF"/>
    <w:rsid w:val="00AD51CE"/>
    <w:rsid w:val="00B14669"/>
    <w:rsid w:val="00B15703"/>
    <w:rsid w:val="00B816DE"/>
    <w:rsid w:val="00BD73BF"/>
    <w:rsid w:val="00BD7924"/>
    <w:rsid w:val="00C11ACD"/>
    <w:rsid w:val="00C47367"/>
    <w:rsid w:val="00C52E02"/>
    <w:rsid w:val="00C61B59"/>
    <w:rsid w:val="00C6403D"/>
    <w:rsid w:val="00CB0F32"/>
    <w:rsid w:val="00CB3285"/>
    <w:rsid w:val="00CC1EB6"/>
    <w:rsid w:val="00CC3AFD"/>
    <w:rsid w:val="00CD140D"/>
    <w:rsid w:val="00CD2BAA"/>
    <w:rsid w:val="00CF5978"/>
    <w:rsid w:val="00CF71A0"/>
    <w:rsid w:val="00D2408A"/>
    <w:rsid w:val="00D34319"/>
    <w:rsid w:val="00D400B7"/>
    <w:rsid w:val="00D65F41"/>
    <w:rsid w:val="00DA52FF"/>
    <w:rsid w:val="00DB6AEE"/>
    <w:rsid w:val="00DC427C"/>
    <w:rsid w:val="00E04CD1"/>
    <w:rsid w:val="00E06E64"/>
    <w:rsid w:val="00E41F7A"/>
    <w:rsid w:val="00E959DA"/>
    <w:rsid w:val="00EA0285"/>
    <w:rsid w:val="00EA6D1A"/>
    <w:rsid w:val="00EB04D5"/>
    <w:rsid w:val="00EB1C70"/>
    <w:rsid w:val="00EC0D20"/>
    <w:rsid w:val="00EC1D39"/>
    <w:rsid w:val="00F23339"/>
    <w:rsid w:val="00F975AF"/>
    <w:rsid w:val="00FA01B6"/>
    <w:rsid w:val="00FA71AF"/>
    <w:rsid w:val="00FC24FA"/>
    <w:rsid w:val="00FC38DC"/>
    <w:rsid w:val="00FD044F"/>
    <w:rsid w:val="00FE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8FDF4"/>
  <w15:chartTrackingRefBased/>
  <w15:docId w15:val="{DA6155F1-48A3-4C81-A49E-1BC3697B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8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0" w:line="240" w:lineRule="auto"/>
      <w:contextualSpacing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65F41"/>
    <w:pPr>
      <w:keepNext/>
      <w:keepLines/>
      <w:spacing w:after="0" w:line="264" w:lineRule="auto"/>
      <w:outlineLvl w:val="1"/>
    </w:pPr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EF4623" w:themeColor="accent1"/>
      <w:spacing w:val="0"/>
    </w:rPr>
  </w:style>
  <w:style w:type="paragraph" w:styleId="Date">
    <w:name w:val="Date"/>
    <w:basedOn w:val="Normal"/>
    <w:link w:val="DateChar"/>
    <w:uiPriority w:val="1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character" w:customStyle="1" w:styleId="DateChar">
    <w:name w:val="Date Char"/>
    <w:basedOn w:val="DefaultParagraphFont"/>
    <w:link w:val="Date"/>
    <w:uiPriority w:val="1"/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table" w:styleId="TableGrid">
    <w:name w:val="Table Grid"/>
    <w:basedOn w:val="TableNormal"/>
    <w:uiPriority w:val="59"/>
    <w:rsid w:val="00D65F41"/>
    <w:pPr>
      <w:spacing w:before="120" w:line="240" w:lineRule="auto"/>
      <w:ind w:left="115" w:right="115"/>
    </w:pPr>
    <w:rPr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left"/>
      </w:pPr>
      <w:rPr>
        <w:b w:val="0"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2"/>
    <w:qFormat/>
    <w:rsid w:val="00D65F41"/>
    <w:pPr>
      <w:spacing w:after="40" w:line="240" w:lineRule="auto"/>
      <w:ind w:left="115" w:right="115"/>
    </w:pPr>
    <w:rPr>
      <w:b/>
      <w:color w:val="BF2B0E" w:themeColor="accent1" w:themeShade="BF"/>
      <w:sz w:val="44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2"/>
    <w:rsid w:val="00D65F41"/>
    <w:rPr>
      <w:b/>
      <w:color w:val="BF2B0E" w:themeColor="accent1" w:themeShade="BF"/>
      <w:sz w:val="44"/>
      <w:szCs w:val="42"/>
      <w:lang w:val="en-GB" w:eastAsia="en-US"/>
    </w:r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D65F41"/>
    <w:pPr>
      <w:spacing w:after="0" w:line="240" w:lineRule="auto"/>
      <w:ind w:left="29" w:right="29"/>
    </w:pPr>
    <w:rPr>
      <w:color w:val="BF2B0E" w:themeColor="accent1" w:themeShade="BF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5F41"/>
    <w:rPr>
      <w:color w:val="BF2B0E" w:themeColor="accent1" w:themeShade="BF"/>
      <w:lang w:val="en-GB" w:eastAsia="en-US"/>
    </w:rPr>
  </w:style>
  <w:style w:type="paragraph" w:customStyle="1" w:styleId="Graphic">
    <w:name w:val="Graphic"/>
    <w:basedOn w:val="Normal"/>
    <w:uiPriority w:val="11"/>
    <w:qFormat/>
    <w:pPr>
      <w:spacing w:after="80" w:line="240" w:lineRule="auto"/>
      <w:jc w:val="center"/>
    </w:pPr>
    <w:rPr>
      <w:lang w:val="en-GB" w:eastAsia="en-US"/>
    </w:rPr>
  </w:style>
  <w:style w:type="paragraph" w:customStyle="1" w:styleId="Organization">
    <w:name w:val="Organization"/>
    <w:basedOn w:val="Normal"/>
    <w:uiPriority w:val="10"/>
    <w:qFormat/>
    <w:pPr>
      <w:spacing w:after="60" w:line="240" w:lineRule="auto"/>
      <w:ind w:left="29" w:right="29"/>
    </w:pPr>
    <w:rPr>
      <w:b/>
      <w:color w:val="EF4623" w:themeColor="accent1"/>
      <w:sz w:val="36"/>
      <w:lang w:val="en-GB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erms">
    <w:name w:val="Terms"/>
    <w:basedOn w:val="Normal"/>
    <w:uiPriority w:val="4"/>
    <w:qFormat/>
    <w:rsid w:val="00D65F41"/>
    <w:pPr>
      <w:spacing w:before="220" w:line="240" w:lineRule="auto"/>
      <w:jc w:val="right"/>
    </w:pPr>
    <w:rPr>
      <w:color w:val="BF2B0E" w:themeColor="accent1" w:themeShade="BF"/>
      <w:lang w:val="en-GB" w:eastAsia="en-US"/>
    </w:rPr>
  </w:style>
  <w:style w:type="paragraph" w:styleId="Closing">
    <w:name w:val="Closing"/>
    <w:basedOn w:val="Normal"/>
    <w:link w:val="ClosingChar"/>
    <w:uiPriority w:val="8"/>
    <w:unhideWhenUsed/>
    <w:qFormat/>
    <w:pPr>
      <w:jc w:val="right"/>
    </w:pPr>
    <w:rPr>
      <w:b/>
      <w:lang w:val="en-GB" w:eastAsia="en-US"/>
    </w:rPr>
  </w:style>
  <w:style w:type="character" w:customStyle="1" w:styleId="ClosingChar">
    <w:name w:val="Closing Char"/>
    <w:basedOn w:val="DefaultParagraphFont"/>
    <w:link w:val="Closing"/>
    <w:uiPriority w:val="8"/>
    <w:rPr>
      <w:b/>
      <w:color w:val="404040" w:themeColor="text1" w:themeTint="BF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D65F41"/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paragraph" w:styleId="NoSpacing">
    <w:name w:val="No Spacing"/>
    <w:uiPriority w:val="4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PlainTable4">
    <w:name w:val="Plain Table 4"/>
    <w:basedOn w:val="TableNormal"/>
    <w:uiPriority w:val="44"/>
    <w:rsid w:val="00E06E64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E1ED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6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Business%20invoice%20(Basic).dotx" TargetMode="External"/></Relationships>
</file>

<file path=word/theme/theme1.xml><?xml version="1.0" encoding="utf-8"?>
<a:theme xmlns:a="http://schemas.openxmlformats.org/drawingml/2006/main" name="Red and Black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invoice (Basic)</Template>
  <TotalTime>31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 Z  B O O K</dc:creator>
  <cp:keywords>23/10/25</cp:keywords>
  <dc:description>10171025</dc:description>
  <cp:lastModifiedBy>Administrator</cp:lastModifiedBy>
  <cp:revision>10</cp:revision>
  <cp:lastPrinted>2025-11-05T08:13:00Z</cp:lastPrinted>
  <dcterms:created xsi:type="dcterms:W3CDTF">2025-11-05T12:53:00Z</dcterms:created>
  <dcterms:modified xsi:type="dcterms:W3CDTF">2025-11-05T19:32:00Z</dcterms:modified>
</cp:coreProperties>
</file>