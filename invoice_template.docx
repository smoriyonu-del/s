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557" w:type="pct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20" w:firstRow="1" w:lastRow="0" w:firstColumn="0" w:lastColumn="0" w:noHBand="1" w:noVBand="1"/>
        <w:tblCaption w:val="Layout table"/>
      </w:tblPr>
      <w:tblGrid>
        <w:gridCol w:w="4050"/>
        <w:gridCol w:w="272"/>
        <w:gridCol w:w="7681"/>
      </w:tblGrid>
      <w:tr w:rsidR="001526EF" w14:paraId="6D1402BB" w14:textId="77777777" w:rsidTr="006A7F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50" w:type="dxa"/>
            <w:tcBorders>
              <w:bottom w:val="single" w:sz="36" w:space="0" w:color="auto"/>
            </w:tcBorders>
            <w:vAlign w:val="bottom"/>
          </w:tcPr>
          <w:p w14:paraId="5BA4C216" w14:textId="47DEFC19" w:rsidR="001526EF" w:rsidRPr="003C53B2" w:rsidRDefault="00AD17C6" w:rsidP="007A7448">
            <w:pPr>
              <w:ind w:left="0"/>
              <w:rPr>
                <w:rFonts w:cstheme="minorHAnsi"/>
                <w:sz w:val="48"/>
                <w:szCs w:val="48"/>
              </w:rPr>
            </w:pPr>
            <w:r w:rsidRPr="003C53B2">
              <w:rPr>
                <w:sz w:val="48"/>
                <w:szCs w:val="48"/>
              </w:rPr>
              <w:t>{DATE}</w:t>
            </w:r>
          </w:p>
        </w:tc>
        <w:tc>
          <w:tcPr>
            <w:tcW w:w="272" w:type="dxa"/>
            <w:vAlign w:val="bottom"/>
          </w:tcPr>
          <w:p w14:paraId="5AB6B556" w14:textId="77777777" w:rsidR="001526EF" w:rsidRDefault="001526EF">
            <w:pPr>
              <w:spacing w:before="0" w:after="180" w:line="336" w:lineRule="auto"/>
              <w:ind w:left="0" w:right="0"/>
            </w:pPr>
          </w:p>
        </w:tc>
        <w:tc>
          <w:tcPr>
            <w:tcW w:w="7681" w:type="dxa"/>
            <w:tcBorders>
              <w:bottom w:val="single" w:sz="36" w:space="0" w:color="auto"/>
            </w:tcBorders>
            <w:vAlign w:val="bottom"/>
          </w:tcPr>
          <w:p w14:paraId="2E577AF0" w14:textId="77777777" w:rsidR="004A3838" w:rsidRDefault="00000000">
            <w:r>
              <w:t xml:space="preserve"> </w:t>
            </w:r>
            <w:proofErr w:type="gramStart"/>
            <w:r>
              <w:t>INVOICE:{</w:t>
            </w:r>
            <w:proofErr w:type="gramEnd"/>
            <w:r>
              <w:t>INVOICE_NO}</w:t>
            </w:r>
          </w:p>
        </w:tc>
      </w:tr>
      <w:tr w:rsidR="001526EF" w14:paraId="21214C83" w14:textId="77777777" w:rsidTr="006A7F84">
        <w:tblPrEx>
          <w:tblCellMar>
            <w:left w:w="108" w:type="dxa"/>
            <w:right w:w="108" w:type="dxa"/>
          </w:tblCellMar>
        </w:tblPrEx>
        <w:tc>
          <w:tcPr>
            <w:tcW w:w="4050" w:type="dxa"/>
            <w:tcBorders>
              <w:top w:val="single" w:sz="36" w:space="0" w:color="auto"/>
            </w:tcBorders>
            <w:vAlign w:val="top"/>
          </w:tcPr>
          <w:p w14:paraId="33B9ACF5" w14:textId="1EAF5866" w:rsidR="004A3838" w:rsidRDefault="00000000" w:rsidP="00AD17C6">
            <w:r>
              <w:t>To</w:t>
            </w:r>
            <w:r>
              <w:br/>
              <w:t>{GUEST_NAME}</w:t>
            </w:r>
            <w:r w:rsidR="007A7448">
              <w:br/>
            </w:r>
            <w:r w:rsidR="007A7448">
              <w:br/>
            </w:r>
            <w:r w:rsidR="007A7448">
              <w:br/>
              <w:t>Instructions</w:t>
            </w:r>
            <w:r w:rsidR="007A7448">
              <w:br/>
              <w:t>Please note: Prices can be reviewed anytime. Early booking</w:t>
            </w:r>
            <w:r w:rsidR="007A7448">
              <w:br/>
              <w:t xml:space="preserve">guarantees availability and current rates. Payments are </w:t>
            </w:r>
            <w:proofErr w:type="spellStart"/>
            <w:r w:rsidR="007A7448">
              <w:t>non refundable</w:t>
            </w:r>
            <w:proofErr w:type="spellEnd"/>
            <w:r w:rsidR="007A7448">
              <w:t xml:space="preserve"> </w:t>
            </w:r>
          </w:p>
        </w:tc>
        <w:tc>
          <w:tcPr>
            <w:tcW w:w="272" w:type="dxa"/>
            <w:vAlign w:val="top"/>
          </w:tcPr>
          <w:p w14:paraId="752CF191" w14:textId="77777777" w:rsidR="001526EF" w:rsidRDefault="001526EF">
            <w:pPr>
              <w:spacing w:before="0" w:after="180" w:line="336" w:lineRule="auto"/>
              <w:ind w:left="0" w:right="0"/>
            </w:pPr>
          </w:p>
        </w:tc>
        <w:tc>
          <w:tcPr>
            <w:tcW w:w="7681" w:type="dxa"/>
            <w:tcBorders>
              <w:top w:val="single" w:sz="36" w:space="0" w:color="auto"/>
            </w:tcBorders>
            <w:vAlign w:val="top"/>
          </w:tcPr>
          <w:p w14:paraId="583C3B37" w14:textId="77777777" w:rsidR="001526EF" w:rsidRDefault="001526EF" w:rsidP="00762A94">
            <w:pPr>
              <w:spacing w:before="0" w:after="180" w:line="336" w:lineRule="auto"/>
              <w:ind w:left="0" w:right="-20"/>
            </w:pPr>
          </w:p>
          <w:p w14:paraId="19B88A6B" w14:textId="77777777" w:rsidR="004E5014" w:rsidRDefault="004E5014" w:rsidP="00762A94">
            <w:pPr>
              <w:tabs>
                <w:tab w:val="left" w:pos="5050"/>
              </w:tabs>
              <w:spacing w:before="0" w:after="180" w:line="336" w:lineRule="auto"/>
              <w:ind w:left="0" w:right="-20"/>
            </w:pPr>
            <w:r>
              <w:tab/>
              <w:t xml:space="preserve"> </w:t>
            </w:r>
          </w:p>
          <w:p w14:paraId="57A2F1C1" w14:textId="77777777" w:rsidR="00762A94" w:rsidRDefault="00762A94" w:rsidP="00762A94">
            <w:pPr>
              <w:tabs>
                <w:tab w:val="left" w:pos="5050"/>
              </w:tabs>
              <w:spacing w:before="0" w:after="180" w:line="336" w:lineRule="auto"/>
              <w:ind w:left="0" w:right="-20"/>
            </w:pPr>
          </w:p>
        </w:tc>
      </w:tr>
    </w:tbl>
    <w:p w14:paraId="1580F770" w14:textId="77777777" w:rsidR="001526EF" w:rsidRDefault="001526EF">
      <w:pPr>
        <w:pStyle w:val="NoSpacing"/>
      </w:pPr>
    </w:p>
    <w:tbl>
      <w:tblPr>
        <w:tblStyle w:val="TableGrid"/>
        <w:tblW w:w="9234" w:type="dxa"/>
        <w:tblInd w:w="1070" w:type="dxa"/>
        <w:tblLook w:val="04E0" w:firstRow="1" w:lastRow="1" w:firstColumn="1" w:lastColumn="0" w:noHBand="0" w:noVBand="1"/>
        <w:tblCaption w:val="Invoice table"/>
      </w:tblPr>
      <w:tblGrid>
        <w:gridCol w:w="1347"/>
        <w:gridCol w:w="3471"/>
        <w:gridCol w:w="1563"/>
        <w:gridCol w:w="1301"/>
        <w:gridCol w:w="1442"/>
        <w:gridCol w:w="110"/>
      </w:tblGrid>
      <w:tr w:rsidR="005E417B" w14:paraId="31013009" w14:textId="77777777" w:rsidTr="006A7F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24" w:type="dxa"/>
          </w:tcPr>
          <w:p w14:paraId="0FA13FDC" w14:textId="77777777" w:rsidR="005E417B" w:rsidRDefault="005E417B" w:rsidP="0027637B">
            <w:r>
              <w:t>Quantity</w:t>
            </w:r>
          </w:p>
        </w:tc>
        <w:tc>
          <w:tcPr>
            <w:tcW w:w="3961" w:type="dxa"/>
          </w:tcPr>
          <w:p w14:paraId="381B88EE" w14:textId="77777777" w:rsidR="005E417B" w:rsidRDefault="005E417B" w:rsidP="0027637B">
            <w:r>
              <w:t>Description</w:t>
            </w:r>
          </w:p>
        </w:tc>
        <w:tc>
          <w:tcPr>
            <w:tcW w:w="1404" w:type="dxa"/>
          </w:tcPr>
          <w:p w14:paraId="1360DA2C" w14:textId="77777777" w:rsidR="005E417B" w:rsidRDefault="005E417B" w:rsidP="0027637B">
            <w:r>
              <w:t xml:space="preserve">Unit Price </w:t>
            </w:r>
            <w:r w:rsidR="003807CB">
              <w:t>(</w:t>
            </w:r>
            <w:r w:rsidR="00306753">
              <w:t>$</w:t>
            </w:r>
            <w:r w:rsidR="00E04CD1">
              <w:t>)</w:t>
            </w:r>
          </w:p>
        </w:tc>
        <w:tc>
          <w:tcPr>
            <w:tcW w:w="1404" w:type="dxa"/>
          </w:tcPr>
          <w:p w14:paraId="059E76F2" w14:textId="77777777" w:rsidR="005E417B" w:rsidRDefault="005E417B" w:rsidP="0027637B">
            <w:r>
              <w:t>Days</w:t>
            </w:r>
          </w:p>
        </w:tc>
        <w:tc>
          <w:tcPr>
            <w:tcW w:w="1036" w:type="dxa"/>
            <w:gridSpan w:val="2"/>
          </w:tcPr>
          <w:p w14:paraId="2B45D4CB" w14:textId="77777777" w:rsidR="005E417B" w:rsidRDefault="005E417B" w:rsidP="0027637B">
            <w:r>
              <w:t>Total</w:t>
            </w:r>
          </w:p>
        </w:tc>
      </w:tr>
      <w:tr w:rsidR="005E417B" w14:paraId="51072339" w14:textId="77777777" w:rsidTr="006A7F84">
        <w:tc>
          <w:tcPr>
            <w:tcW w:w="1424" w:type="dxa"/>
          </w:tcPr>
          <w:p w14:paraId="159C9D44" w14:textId="77777777" w:rsidR="005E417B" w:rsidRDefault="005E417B" w:rsidP="0027637B">
            <w:pPr>
              <w:jc w:val="center"/>
            </w:pPr>
            <w:r>
              <w:t>1</w:t>
            </w:r>
          </w:p>
        </w:tc>
        <w:tc>
          <w:tcPr>
            <w:tcW w:w="3961" w:type="dxa"/>
          </w:tcPr>
          <w:p w14:paraId="344A04EF" w14:textId="1177368C" w:rsidR="005E417B" w:rsidRDefault="00673342" w:rsidP="00673342">
            <w:pPr>
              <w:ind w:left="0"/>
            </w:pPr>
            <w:r>
              <w:t xml:space="preserve"> {APARTMENT}</w:t>
            </w:r>
          </w:p>
        </w:tc>
        <w:tc>
          <w:tcPr>
            <w:tcW w:w="1404" w:type="dxa"/>
          </w:tcPr>
          <w:p w14:paraId="16AC0664" w14:textId="77777777" w:rsidR="004A3838" w:rsidRDefault="00000000">
            <w:r>
              <w:t xml:space="preserve">{UNIT_PRICE}  </w:t>
            </w:r>
          </w:p>
        </w:tc>
        <w:tc>
          <w:tcPr>
            <w:tcW w:w="1404" w:type="dxa"/>
          </w:tcPr>
          <w:p w14:paraId="607DDB54" w14:textId="77777777" w:rsidR="004A3838" w:rsidRDefault="00000000">
            <w:r>
              <w:t>{DAYS}</w:t>
            </w:r>
          </w:p>
        </w:tc>
        <w:tc>
          <w:tcPr>
            <w:tcW w:w="1036" w:type="dxa"/>
            <w:gridSpan w:val="2"/>
          </w:tcPr>
          <w:p w14:paraId="57541DC6" w14:textId="77777777" w:rsidR="004A3838" w:rsidRDefault="00000000">
            <w:r>
              <w:t>{SUBTOTAL}</w:t>
            </w:r>
          </w:p>
        </w:tc>
      </w:tr>
      <w:tr w:rsidR="005E417B" w14:paraId="3AFD73A7" w14:textId="77777777" w:rsidTr="006A7F84">
        <w:tc>
          <w:tcPr>
            <w:tcW w:w="1424" w:type="dxa"/>
            <w:tcBorders>
              <w:right w:val="nil"/>
            </w:tcBorders>
          </w:tcPr>
          <w:p w14:paraId="19DF29EF" w14:textId="77777777" w:rsidR="005E417B" w:rsidRDefault="005E417B" w:rsidP="0027637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61" w:type="dxa"/>
            <w:tcBorders>
              <w:left w:val="nil"/>
            </w:tcBorders>
          </w:tcPr>
          <w:p w14:paraId="215882B4" w14:textId="77777777" w:rsidR="005E417B" w:rsidRDefault="005E417B" w:rsidP="0027637B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Subtotal</w:t>
            </w:r>
          </w:p>
        </w:tc>
        <w:tc>
          <w:tcPr>
            <w:tcW w:w="1404" w:type="dxa"/>
          </w:tcPr>
          <w:p w14:paraId="5B9AF4CD" w14:textId="77777777" w:rsidR="005E417B" w:rsidRDefault="005E417B" w:rsidP="0027637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404" w:type="dxa"/>
          </w:tcPr>
          <w:p w14:paraId="62AE4C44" w14:textId="77777777" w:rsidR="005E417B" w:rsidRDefault="005E417B" w:rsidP="0027637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036" w:type="dxa"/>
            <w:gridSpan w:val="2"/>
          </w:tcPr>
          <w:p w14:paraId="53B0A6D7" w14:textId="77777777" w:rsidR="004A3838" w:rsidRDefault="00000000">
            <w:r>
              <w:t>{SUBTOTAL}</w:t>
            </w:r>
          </w:p>
        </w:tc>
      </w:tr>
      <w:tr w:rsidR="005E417B" w14:paraId="6F916F7F" w14:textId="77777777" w:rsidTr="006A7F84">
        <w:tc>
          <w:tcPr>
            <w:tcW w:w="1424" w:type="dxa"/>
            <w:tcBorders>
              <w:right w:val="nil"/>
            </w:tcBorders>
          </w:tcPr>
          <w:p w14:paraId="284A9693" w14:textId="77777777" w:rsidR="005E417B" w:rsidRDefault="005E417B" w:rsidP="0027637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61" w:type="dxa"/>
            <w:tcBorders>
              <w:left w:val="nil"/>
            </w:tcBorders>
          </w:tcPr>
          <w:p w14:paraId="507F5520" w14:textId="77777777" w:rsidR="004A3838" w:rsidRDefault="00000000">
            <w:r>
              <w:t>7.{DAYS}%VAT Tax</w:t>
            </w:r>
          </w:p>
        </w:tc>
        <w:tc>
          <w:tcPr>
            <w:tcW w:w="1404" w:type="dxa"/>
          </w:tcPr>
          <w:p w14:paraId="3FF190A8" w14:textId="77777777" w:rsidR="005E417B" w:rsidRDefault="005E417B" w:rsidP="0027637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404" w:type="dxa"/>
          </w:tcPr>
          <w:p w14:paraId="31474351" w14:textId="77777777" w:rsidR="005E417B" w:rsidRDefault="005E417B" w:rsidP="0027637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036" w:type="dxa"/>
            <w:gridSpan w:val="2"/>
          </w:tcPr>
          <w:p w14:paraId="15EE3C71" w14:textId="77777777" w:rsidR="004A3838" w:rsidRDefault="00000000">
            <w:r>
              <w:t>{VAT}</w:t>
            </w:r>
          </w:p>
        </w:tc>
      </w:tr>
      <w:tr w:rsidR="005E417B" w14:paraId="035DE906" w14:textId="77777777" w:rsidTr="006A7F84">
        <w:tc>
          <w:tcPr>
            <w:tcW w:w="1424" w:type="dxa"/>
            <w:tcBorders>
              <w:right w:val="nil"/>
            </w:tcBorders>
          </w:tcPr>
          <w:p w14:paraId="396F6109" w14:textId="77777777" w:rsidR="005E417B" w:rsidRDefault="005E417B" w:rsidP="0027637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961" w:type="dxa"/>
            <w:tcBorders>
              <w:left w:val="nil"/>
            </w:tcBorders>
          </w:tcPr>
          <w:p w14:paraId="00EA6087" w14:textId="77777777" w:rsidR="005E417B" w:rsidRDefault="005E417B" w:rsidP="0027637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404" w:type="dxa"/>
          </w:tcPr>
          <w:p w14:paraId="3A85CEBF" w14:textId="77777777" w:rsidR="005E417B" w:rsidRDefault="005E417B" w:rsidP="0027637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404" w:type="dxa"/>
          </w:tcPr>
          <w:p w14:paraId="3A59359A" w14:textId="77777777" w:rsidR="005E417B" w:rsidRDefault="005E417B" w:rsidP="0027637B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036" w:type="dxa"/>
            <w:gridSpan w:val="2"/>
          </w:tcPr>
          <w:p w14:paraId="0B6A2D70" w14:textId="77777777" w:rsidR="005E417B" w:rsidRDefault="005E417B" w:rsidP="0027637B">
            <w:pPr>
              <w:jc w:val="right"/>
              <w:rPr>
                <w:sz w:val="22"/>
                <w:szCs w:val="22"/>
              </w:rPr>
            </w:pPr>
          </w:p>
        </w:tc>
      </w:tr>
      <w:tr w:rsidR="005E417B" w14:paraId="5C7BE247" w14:textId="77777777" w:rsidTr="006A7F84">
        <w:tc>
          <w:tcPr>
            <w:tcW w:w="1424" w:type="dxa"/>
            <w:tcBorders>
              <w:right w:val="nil"/>
            </w:tcBorders>
          </w:tcPr>
          <w:p w14:paraId="44C13BA9" w14:textId="77777777" w:rsidR="005E417B" w:rsidRDefault="005E417B" w:rsidP="0027637B">
            <w:pPr>
              <w:jc w:val="center"/>
            </w:pPr>
          </w:p>
        </w:tc>
        <w:tc>
          <w:tcPr>
            <w:tcW w:w="3961" w:type="dxa"/>
            <w:tcBorders>
              <w:left w:val="nil"/>
            </w:tcBorders>
          </w:tcPr>
          <w:p w14:paraId="441A89E0" w14:textId="77777777" w:rsidR="005E417B" w:rsidRDefault="005E417B" w:rsidP="0027637B">
            <w:pPr>
              <w:jc w:val="right"/>
            </w:pPr>
            <w:r>
              <w:t>Total Due</w:t>
            </w:r>
          </w:p>
        </w:tc>
        <w:tc>
          <w:tcPr>
            <w:tcW w:w="1404" w:type="dxa"/>
          </w:tcPr>
          <w:p w14:paraId="49283B27" w14:textId="77777777" w:rsidR="005E417B" w:rsidRDefault="005E417B" w:rsidP="0027637B">
            <w:pPr>
              <w:jc w:val="right"/>
            </w:pPr>
          </w:p>
        </w:tc>
        <w:tc>
          <w:tcPr>
            <w:tcW w:w="1404" w:type="dxa"/>
          </w:tcPr>
          <w:p w14:paraId="27722CC6" w14:textId="77777777" w:rsidR="005E417B" w:rsidRDefault="005E417B" w:rsidP="0027637B">
            <w:pPr>
              <w:jc w:val="right"/>
            </w:pPr>
          </w:p>
        </w:tc>
        <w:tc>
          <w:tcPr>
            <w:tcW w:w="1036" w:type="dxa"/>
            <w:gridSpan w:val="2"/>
          </w:tcPr>
          <w:p w14:paraId="622C6718" w14:textId="77777777" w:rsidR="004A3838" w:rsidRDefault="00000000">
            <w:r>
              <w:t>{TOTAL_DUE}</w:t>
            </w:r>
          </w:p>
        </w:tc>
      </w:tr>
      <w:tr w:rsidR="005D544B" w14:paraId="21AD2444" w14:textId="77777777" w:rsidTr="006A7F84">
        <w:trPr>
          <w:gridAfter w:val="1"/>
          <w:wAfter w:w="86" w:type="dxa"/>
          <w:trHeight w:val="309"/>
        </w:trPr>
        <w:tc>
          <w:tcPr>
            <w:tcW w:w="91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7A4A07A" w14:textId="77777777" w:rsidR="004A3838" w:rsidRDefault="00000000">
            <w:r>
              <w:t xml:space="preserve">Airport Pick Premium (optional) N{UNIT_PRICE}000                                 </w:t>
            </w:r>
          </w:p>
        </w:tc>
      </w:tr>
      <w:tr w:rsidR="005D544B" w14:paraId="7A8DB9B0" w14:textId="77777777" w:rsidTr="006A7F84">
        <w:trPr>
          <w:gridAfter w:val="1"/>
          <w:wAfter w:w="86" w:type="dxa"/>
          <w:trHeight w:val="295"/>
        </w:trPr>
        <w:tc>
          <w:tcPr>
            <w:tcW w:w="91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55042C" w14:textId="77777777" w:rsidR="004A3838" w:rsidRDefault="00000000">
            <w:r>
              <w:t>Airport Drop off (optional) N{UNIT_PRICE}000</w:t>
            </w:r>
          </w:p>
        </w:tc>
      </w:tr>
      <w:tr w:rsidR="005D544B" w14:paraId="31562504" w14:textId="77777777" w:rsidTr="006A7F84">
        <w:trPr>
          <w:gridAfter w:val="1"/>
          <w:wAfter w:w="86" w:type="dxa"/>
          <w:trHeight w:val="290"/>
        </w:trPr>
        <w:tc>
          <w:tcPr>
            <w:tcW w:w="91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A198D80" w14:textId="77777777" w:rsidR="005D544B" w:rsidRDefault="005D544B" w:rsidP="00F23339">
            <w:pPr>
              <w:spacing w:after="0"/>
            </w:pPr>
            <w:r>
              <w:t>Laundry</w:t>
            </w:r>
            <w:r w:rsidR="007D4ADF">
              <w:t xml:space="preserve"> per outfit</w:t>
            </w:r>
            <w:r>
              <w:t xml:space="preserve"> (optional)</w:t>
            </w:r>
            <w:r w:rsidR="009C7ECD">
              <w:t xml:space="preserve"> </w:t>
            </w:r>
            <w:r w:rsidR="00565F4A">
              <w:t>N</w:t>
            </w:r>
            <w:r w:rsidR="00C6403D">
              <w:t>1000</w:t>
            </w:r>
            <w:r w:rsidR="00565F4A">
              <w:t>0</w:t>
            </w:r>
          </w:p>
        </w:tc>
      </w:tr>
      <w:tr w:rsidR="005D544B" w14:paraId="5FBBBA83" w14:textId="77777777" w:rsidTr="006A7F84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86" w:type="dxa"/>
          <w:trHeight w:val="619"/>
        </w:trPr>
        <w:tc>
          <w:tcPr>
            <w:tcW w:w="91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0D6E929" w14:textId="77777777" w:rsidR="004A3838" w:rsidRDefault="00000000">
            <w:r>
              <w:t>Local Transportation full day (optional) N{UNIT_PRICE}000</w:t>
            </w:r>
            <w:r>
              <w:br/>
            </w:r>
          </w:p>
        </w:tc>
      </w:tr>
    </w:tbl>
    <w:p w14:paraId="3FEF0DA7" w14:textId="77777777" w:rsidR="00762A94" w:rsidRPr="00762A94" w:rsidRDefault="00762A94" w:rsidP="00F23339">
      <w:pPr>
        <w:pStyle w:val="Closing"/>
        <w:jc w:val="left"/>
        <w:rPr>
          <w:i/>
          <w:iCs/>
        </w:rPr>
      </w:pPr>
      <w:r w:rsidRPr="00762A94">
        <w:rPr>
          <w:i/>
          <w:iCs/>
        </w:rPr>
        <w:t>All payment should be made to</w:t>
      </w:r>
      <w:r>
        <w:rPr>
          <w:i/>
          <w:iCs/>
        </w:rPr>
        <w:t>:</w:t>
      </w:r>
    </w:p>
    <w:p w14:paraId="50EBA63E" w14:textId="77777777" w:rsidR="00762A94" w:rsidRDefault="00762A94" w:rsidP="00F23339">
      <w:pPr>
        <w:pStyle w:val="Closing"/>
        <w:jc w:val="left"/>
      </w:pPr>
      <w:r>
        <w:t>Bank: Stanbic IBTC</w:t>
      </w:r>
    </w:p>
    <w:p w14:paraId="7B558BE9" w14:textId="761117F0" w:rsidR="00762A94" w:rsidRDefault="00762A94" w:rsidP="00F23339">
      <w:pPr>
        <w:pStyle w:val="Closing"/>
        <w:jc w:val="left"/>
      </w:pPr>
      <w:r>
        <w:t>Bank Name:</w:t>
      </w:r>
      <w:r w:rsidR="00673342">
        <w:t xml:space="preserve"> </w:t>
      </w:r>
      <w:r>
        <w:t xml:space="preserve">TAM </w:t>
      </w:r>
      <w:proofErr w:type="spellStart"/>
      <w:r>
        <w:t>Ecovista</w:t>
      </w:r>
      <w:proofErr w:type="spellEnd"/>
      <w:r>
        <w:t xml:space="preserve"> Properties</w:t>
      </w:r>
    </w:p>
    <w:p w14:paraId="1BE55F5C" w14:textId="77777777" w:rsidR="00D65F41" w:rsidRDefault="00762A94" w:rsidP="00F23339">
      <w:pPr>
        <w:pStyle w:val="Closing"/>
        <w:jc w:val="left"/>
      </w:pPr>
      <w:r>
        <w:t>Account No: 0073722628 (Dollar) 0073722611 (Naira)</w:t>
      </w:r>
    </w:p>
    <w:p w14:paraId="49880DAF" w14:textId="77777777" w:rsidR="00791015" w:rsidRDefault="00303FD2" w:rsidP="00F23339">
      <w:pPr>
        <w:pStyle w:val="Closing"/>
        <w:jc w:val="left"/>
      </w:pPr>
      <w:r>
        <w:t>Please note:</w:t>
      </w:r>
      <w:r w:rsidR="003D3B80">
        <w:t xml:space="preserve"> </w:t>
      </w:r>
      <w:r w:rsidR="00791015">
        <w:t>P</w:t>
      </w:r>
      <w:r w:rsidR="00C52E02">
        <w:t>ayment C</w:t>
      </w:r>
      <w:r>
        <w:t xml:space="preserve">onfirms </w:t>
      </w:r>
      <w:r w:rsidR="00791015">
        <w:t xml:space="preserve">Reservations </w:t>
      </w:r>
    </w:p>
    <w:sectPr w:rsidR="00791015" w:rsidSect="006A7F84">
      <w:footerReference w:type="default" r:id="rId7"/>
      <w:headerReference w:type="first" r:id="rId8"/>
      <w:footerReference w:type="first" r:id="rId9"/>
      <w:pgSz w:w="12240" w:h="15840"/>
      <w:pgMar w:top="1080" w:right="720" w:bottom="1800" w:left="720" w:header="108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CFB5D" w14:textId="77777777" w:rsidR="00E67500" w:rsidRDefault="00E67500">
      <w:pPr>
        <w:spacing w:after="0" w:line="240" w:lineRule="auto"/>
      </w:pPr>
      <w:r>
        <w:separator/>
      </w:r>
    </w:p>
  </w:endnote>
  <w:endnote w:type="continuationSeparator" w:id="0">
    <w:p w14:paraId="600487CA" w14:textId="77777777" w:rsidR="00E67500" w:rsidRDefault="00E67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PlainTable4"/>
      <w:tblW w:w="5000" w:type="pct"/>
      <w:tblLayout w:type="fixed"/>
      <w:tblLook w:val="04A0" w:firstRow="1" w:lastRow="0" w:firstColumn="1" w:lastColumn="0" w:noHBand="0" w:noVBand="1"/>
      <w:tblDescription w:val="Footer Design Table"/>
    </w:tblPr>
    <w:tblGrid>
      <w:gridCol w:w="10800"/>
    </w:tblGrid>
    <w:tr w:rsidR="001526EF" w14:paraId="094EF3F9" w14:textId="77777777" w:rsidTr="00D65F4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hRule="exact" w:val="86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0800" w:type="dxa"/>
        </w:tcPr>
        <w:p w14:paraId="24CA8B4E" w14:textId="77777777" w:rsidR="001526EF" w:rsidRDefault="001526EF">
          <w:pPr>
            <w:pStyle w:val="Footer"/>
            <w:rPr>
              <w:sz w:val="10"/>
              <w:szCs w:val="10"/>
            </w:rPr>
          </w:pPr>
        </w:p>
      </w:tc>
    </w:tr>
  </w:tbl>
  <w:sdt>
    <w:sdtPr>
      <w:id w:val="3728131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F2599F" w14:textId="77777777" w:rsidR="001526EF" w:rsidRDefault="001872A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E8925" w14:textId="77777777" w:rsidR="00E06E64" w:rsidRDefault="006A6409" w:rsidP="00E06E64">
    <w:pPr>
      <w:pStyle w:val="Organization"/>
    </w:pPr>
    <w:r>
      <w:t>TAM</w:t>
    </w:r>
    <w:r w:rsidR="004E5014">
      <w:t xml:space="preserve"> </w:t>
    </w:r>
    <w:proofErr w:type="spellStart"/>
    <w:r>
      <w:t>Ecovista</w:t>
    </w:r>
    <w:proofErr w:type="spellEnd"/>
    <w:r>
      <w:t xml:space="preserve"> Properties</w:t>
    </w:r>
  </w:p>
  <w:tbl>
    <w:tblPr>
      <w:tblStyle w:val="PlainTable4"/>
      <w:tblW w:w="5000" w:type="pct"/>
      <w:tblLayout w:type="fixed"/>
      <w:tblLook w:val="0620" w:firstRow="1" w:lastRow="0" w:firstColumn="0" w:lastColumn="0" w:noHBand="1" w:noVBand="1"/>
      <w:tblCaption w:val="Footer layout table"/>
    </w:tblPr>
    <w:tblGrid>
      <w:gridCol w:w="2790"/>
      <w:gridCol w:w="2790"/>
      <w:gridCol w:w="2880"/>
      <w:gridCol w:w="360"/>
      <w:gridCol w:w="1980"/>
    </w:tblGrid>
    <w:tr w:rsidR="00E06E64" w14:paraId="6D4C353F" w14:textId="77777777" w:rsidTr="00FD044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2790" w:type="dxa"/>
          <w:tcBorders>
            <w:top w:val="single" w:sz="8" w:space="0" w:color="auto"/>
            <w:bottom w:val="single" w:sz="36" w:space="0" w:color="auto"/>
          </w:tcBorders>
          <w:vAlign w:val="center"/>
        </w:tcPr>
        <w:p w14:paraId="5C7011ED" w14:textId="77777777" w:rsidR="00E06E64" w:rsidRDefault="00E06E64" w:rsidP="00E06E64">
          <w:pPr>
            <w:pStyle w:val="Footer"/>
          </w:pPr>
          <w:r>
            <w:rPr>
              <w:rStyle w:val="Strong"/>
            </w:rPr>
            <w:t>Tel</w:t>
          </w:r>
          <w:r>
            <w:t xml:space="preserve"> </w:t>
          </w:r>
          <w:r w:rsidR="006A6409" w:rsidRPr="006A6409">
            <w:t>+2348117759059, +2348135567475</w:t>
          </w:r>
        </w:p>
        <w:p w14:paraId="526CA7DC" w14:textId="77777777" w:rsidR="00E06E64" w:rsidRDefault="00E06E64" w:rsidP="006A6409">
          <w:pPr>
            <w:pStyle w:val="Footer"/>
            <w:ind w:left="0"/>
          </w:pPr>
        </w:p>
      </w:tc>
      <w:tc>
        <w:tcPr>
          <w:tcW w:w="2790" w:type="dxa"/>
          <w:tcBorders>
            <w:top w:val="single" w:sz="8" w:space="0" w:color="auto"/>
            <w:bottom w:val="single" w:sz="36" w:space="0" w:color="auto"/>
          </w:tcBorders>
          <w:vAlign w:val="center"/>
        </w:tcPr>
        <w:p w14:paraId="2D7078F1" w14:textId="77777777" w:rsidR="00E06E64" w:rsidRDefault="006A6409" w:rsidP="00E06E64">
          <w:pPr>
            <w:pStyle w:val="Footer"/>
          </w:pPr>
          <w:proofErr w:type="spellStart"/>
          <w:r w:rsidRPr="006A6409">
            <w:rPr>
              <w:b/>
              <w:bCs w:val="0"/>
            </w:rPr>
            <w:t>Addres</w:t>
          </w:r>
          <w:proofErr w:type="spellEnd"/>
          <w:r>
            <w:t xml:space="preserve">: </w:t>
          </w:r>
          <w:r w:rsidRPr="006A6409">
            <w:t>27B First Avenue, Gwarinpa, Abuja</w:t>
          </w:r>
        </w:p>
      </w:tc>
      <w:tc>
        <w:tcPr>
          <w:tcW w:w="2880" w:type="dxa"/>
          <w:tcBorders>
            <w:top w:val="single" w:sz="8" w:space="0" w:color="auto"/>
            <w:bottom w:val="single" w:sz="36" w:space="0" w:color="auto"/>
          </w:tcBorders>
          <w:vAlign w:val="center"/>
        </w:tcPr>
        <w:p w14:paraId="4EDC7D1B" w14:textId="77777777" w:rsidR="00E06E64" w:rsidRDefault="006A6409" w:rsidP="00E06E64">
          <w:pPr>
            <w:pStyle w:val="Footer"/>
          </w:pPr>
          <w:r w:rsidRPr="000C05BA">
            <w:rPr>
              <w:b/>
              <w:bCs w:val="0"/>
            </w:rPr>
            <w:t>Website</w:t>
          </w:r>
          <w:r>
            <w:t xml:space="preserve">: </w:t>
          </w:r>
          <w:r w:rsidRPr="006A6409">
            <w:t>tamecovista.com</w:t>
          </w:r>
        </w:p>
        <w:p w14:paraId="7BB8608D" w14:textId="77777777" w:rsidR="00E06E64" w:rsidRDefault="006A6409" w:rsidP="00E06E64">
          <w:pPr>
            <w:pStyle w:val="Footer"/>
          </w:pPr>
          <w:r w:rsidRPr="006A6409">
            <w:rPr>
              <w:b/>
              <w:bCs w:val="0"/>
            </w:rPr>
            <w:t>Email</w:t>
          </w:r>
          <w:r w:rsidRPr="006A6409">
            <w:t>: info@tamecovista.com</w:t>
          </w:r>
        </w:p>
      </w:tc>
      <w:tc>
        <w:tcPr>
          <w:tcW w:w="360" w:type="dxa"/>
        </w:tcPr>
        <w:p w14:paraId="6B5D0911" w14:textId="77777777" w:rsidR="00E06E64" w:rsidRDefault="00E06E64" w:rsidP="00E06E64">
          <w:pPr>
            <w:pStyle w:val="Footer"/>
            <w:rPr>
              <w:noProof/>
              <w:lang w:val="en-US"/>
            </w:rPr>
          </w:pPr>
        </w:p>
      </w:tc>
      <w:tc>
        <w:tcPr>
          <w:tcW w:w="1980" w:type="dxa"/>
          <w:tcBorders>
            <w:bottom w:val="single" w:sz="36" w:space="0" w:color="auto"/>
          </w:tcBorders>
        </w:tcPr>
        <w:p w14:paraId="6B31B727" w14:textId="77777777" w:rsidR="00E06E64" w:rsidRDefault="006A6409" w:rsidP="00FD044F">
          <w:pPr>
            <w:pStyle w:val="Footer"/>
            <w:spacing w:after="60"/>
            <w:jc w:val="center"/>
          </w:pPr>
          <w:r>
            <w:rPr>
              <w:noProof/>
            </w:rPr>
            <w:drawing>
              <wp:inline distT="0" distB="0" distL="0" distR="0" wp14:anchorId="68D0B8B4" wp14:editId="2A4ACD2C">
                <wp:extent cx="1120140" cy="438150"/>
                <wp:effectExtent l="0" t="0" r="381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014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FA3A940" w14:textId="77777777" w:rsidR="001526EF" w:rsidRDefault="001526EF" w:rsidP="006A7F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F2648" w14:textId="77777777" w:rsidR="00E67500" w:rsidRDefault="00E67500">
      <w:pPr>
        <w:spacing w:after="0" w:line="240" w:lineRule="auto"/>
      </w:pPr>
      <w:r>
        <w:separator/>
      </w:r>
    </w:p>
  </w:footnote>
  <w:footnote w:type="continuationSeparator" w:id="0">
    <w:p w14:paraId="64318C83" w14:textId="77777777" w:rsidR="00E67500" w:rsidRDefault="00E67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DE819" w14:textId="77777777" w:rsidR="006A6409" w:rsidRDefault="006A6409" w:rsidP="006A6409">
    <w:pPr>
      <w:pStyle w:val="Header"/>
      <w:ind w:hanging="27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D902004" wp14:editId="3D28FF23">
          <wp:simplePos x="0" y="0"/>
          <wp:positionH relativeFrom="column">
            <wp:posOffset>-101600</wp:posOffset>
          </wp:positionH>
          <wp:positionV relativeFrom="paragraph">
            <wp:posOffset>-488950</wp:posOffset>
          </wp:positionV>
          <wp:extent cx="1931504" cy="755521"/>
          <wp:effectExtent l="0" t="0" r="0" b="698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1504" cy="7555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17B"/>
    <w:rsid w:val="000560DC"/>
    <w:rsid w:val="00064F65"/>
    <w:rsid w:val="000C05BA"/>
    <w:rsid w:val="000E1FB1"/>
    <w:rsid w:val="00103C38"/>
    <w:rsid w:val="00140263"/>
    <w:rsid w:val="001526EF"/>
    <w:rsid w:val="00186555"/>
    <w:rsid w:val="001872AD"/>
    <w:rsid w:val="00212987"/>
    <w:rsid w:val="0022130C"/>
    <w:rsid w:val="0027637B"/>
    <w:rsid w:val="002A145B"/>
    <w:rsid w:val="002A35B9"/>
    <w:rsid w:val="002B5E26"/>
    <w:rsid w:val="002C1F62"/>
    <w:rsid w:val="00303FD2"/>
    <w:rsid w:val="00306753"/>
    <w:rsid w:val="00306D74"/>
    <w:rsid w:val="00307E4A"/>
    <w:rsid w:val="003157E9"/>
    <w:rsid w:val="003436F6"/>
    <w:rsid w:val="003807CB"/>
    <w:rsid w:val="003B2F0B"/>
    <w:rsid w:val="003C53B2"/>
    <w:rsid w:val="003D3B80"/>
    <w:rsid w:val="003D487C"/>
    <w:rsid w:val="00407DCE"/>
    <w:rsid w:val="00457EC7"/>
    <w:rsid w:val="00481636"/>
    <w:rsid w:val="00491D41"/>
    <w:rsid w:val="004A3838"/>
    <w:rsid w:val="004E5014"/>
    <w:rsid w:val="004E5C66"/>
    <w:rsid w:val="004E6F21"/>
    <w:rsid w:val="0054491E"/>
    <w:rsid w:val="00565F4A"/>
    <w:rsid w:val="005C0341"/>
    <w:rsid w:val="005C2E8C"/>
    <w:rsid w:val="005D544B"/>
    <w:rsid w:val="005E417B"/>
    <w:rsid w:val="005E5E92"/>
    <w:rsid w:val="005F2A38"/>
    <w:rsid w:val="005F58E4"/>
    <w:rsid w:val="00601C8C"/>
    <w:rsid w:val="0060366D"/>
    <w:rsid w:val="00631799"/>
    <w:rsid w:val="00673342"/>
    <w:rsid w:val="006A6409"/>
    <w:rsid w:val="006A7F84"/>
    <w:rsid w:val="006F028D"/>
    <w:rsid w:val="00714D38"/>
    <w:rsid w:val="00717A85"/>
    <w:rsid w:val="007306F9"/>
    <w:rsid w:val="007437C8"/>
    <w:rsid w:val="00762A94"/>
    <w:rsid w:val="00775378"/>
    <w:rsid w:val="0077680A"/>
    <w:rsid w:val="00791015"/>
    <w:rsid w:val="00792CA9"/>
    <w:rsid w:val="007A3D2D"/>
    <w:rsid w:val="007A7448"/>
    <w:rsid w:val="007C60B8"/>
    <w:rsid w:val="007D2A95"/>
    <w:rsid w:val="007D4ADF"/>
    <w:rsid w:val="007E71AC"/>
    <w:rsid w:val="007F617F"/>
    <w:rsid w:val="00801F46"/>
    <w:rsid w:val="0083021B"/>
    <w:rsid w:val="00844450"/>
    <w:rsid w:val="008E2D5E"/>
    <w:rsid w:val="00981493"/>
    <w:rsid w:val="009A0E5B"/>
    <w:rsid w:val="009A2661"/>
    <w:rsid w:val="009A44DB"/>
    <w:rsid w:val="009C7ECD"/>
    <w:rsid w:val="00A11076"/>
    <w:rsid w:val="00A2572B"/>
    <w:rsid w:val="00A32AB0"/>
    <w:rsid w:val="00A3310F"/>
    <w:rsid w:val="00AD17C6"/>
    <w:rsid w:val="00AF7C39"/>
    <w:rsid w:val="00B02193"/>
    <w:rsid w:val="00B15703"/>
    <w:rsid w:val="00B77549"/>
    <w:rsid w:val="00B816DE"/>
    <w:rsid w:val="00BD73BF"/>
    <w:rsid w:val="00BD7924"/>
    <w:rsid w:val="00BE50D6"/>
    <w:rsid w:val="00C11ACD"/>
    <w:rsid w:val="00C52E02"/>
    <w:rsid w:val="00C5378E"/>
    <w:rsid w:val="00C6403D"/>
    <w:rsid w:val="00CB0F32"/>
    <w:rsid w:val="00CB3285"/>
    <w:rsid w:val="00CC1EB6"/>
    <w:rsid w:val="00CC3AFD"/>
    <w:rsid w:val="00CD140D"/>
    <w:rsid w:val="00CD2BAA"/>
    <w:rsid w:val="00CF5978"/>
    <w:rsid w:val="00D34319"/>
    <w:rsid w:val="00D400B7"/>
    <w:rsid w:val="00D65F41"/>
    <w:rsid w:val="00DA318C"/>
    <w:rsid w:val="00DC427C"/>
    <w:rsid w:val="00E04CD1"/>
    <w:rsid w:val="00E06E64"/>
    <w:rsid w:val="00E33E1C"/>
    <w:rsid w:val="00E41F7A"/>
    <w:rsid w:val="00E67500"/>
    <w:rsid w:val="00EA2C6E"/>
    <w:rsid w:val="00EC1D39"/>
    <w:rsid w:val="00F23339"/>
    <w:rsid w:val="00F975AF"/>
    <w:rsid w:val="00FA71AF"/>
    <w:rsid w:val="00FC24FA"/>
    <w:rsid w:val="00FC4F83"/>
    <w:rsid w:val="00FD044F"/>
    <w:rsid w:val="00FE1622"/>
    <w:rsid w:val="00FE1EDD"/>
    <w:rsid w:val="00FF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7DEDAB"/>
  <w15:chartTrackingRefBased/>
  <w15:docId w15:val="{DA6155F1-48A3-4C81-A49E-1BC3697B4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lang w:val="en-US" w:eastAsia="ja-JP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8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3"/>
    <w:qFormat/>
    <w:pPr>
      <w:keepNext/>
      <w:keepLines/>
      <w:spacing w:before="320" w:after="0" w:line="240" w:lineRule="auto"/>
      <w:contextualSpacing/>
      <w:outlineLvl w:val="0"/>
    </w:pPr>
    <w:rPr>
      <w:rFonts w:asciiTheme="majorHAnsi" w:eastAsiaTheme="majorEastAsia" w:hAnsiTheme="majorHAnsi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D65F41"/>
    <w:pPr>
      <w:keepNext/>
      <w:keepLines/>
      <w:spacing w:after="0" w:line="264" w:lineRule="auto"/>
      <w:outlineLvl w:val="1"/>
    </w:pPr>
    <w:rPr>
      <w:rFonts w:asciiTheme="majorHAnsi" w:eastAsiaTheme="majorEastAsia" w:hAnsiTheme="majorHAnsi" w:cstheme="majorBidi"/>
      <w:color w:val="BF2B0E" w:themeColor="accent1" w:themeShade="BF"/>
      <w:sz w:val="1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EF4623" w:themeColor="accent1"/>
      <w:spacing w:val="0"/>
    </w:rPr>
  </w:style>
  <w:style w:type="paragraph" w:styleId="Date">
    <w:name w:val="Date"/>
    <w:basedOn w:val="Normal"/>
    <w:link w:val="DateChar"/>
    <w:uiPriority w:val="1"/>
    <w:qFormat/>
    <w:pPr>
      <w:spacing w:after="40" w:line="240" w:lineRule="auto"/>
    </w:pPr>
    <w:rPr>
      <w:rFonts w:asciiTheme="majorHAnsi" w:hAnsiTheme="majorHAnsi" w:cstheme="majorHAnsi"/>
      <w:color w:val="000000" w:themeColor="text1"/>
      <w:sz w:val="36"/>
      <w:szCs w:val="42"/>
      <w:lang w:val="en-GB" w:eastAsia="en-US"/>
    </w:rPr>
  </w:style>
  <w:style w:type="character" w:customStyle="1" w:styleId="DateChar">
    <w:name w:val="Date Char"/>
    <w:basedOn w:val="DefaultParagraphFont"/>
    <w:link w:val="Date"/>
    <w:uiPriority w:val="1"/>
    <w:rPr>
      <w:rFonts w:asciiTheme="majorHAnsi" w:hAnsiTheme="majorHAnsi" w:cstheme="majorHAnsi"/>
      <w:color w:val="000000" w:themeColor="text1"/>
      <w:sz w:val="36"/>
      <w:szCs w:val="42"/>
      <w:lang w:val="en-GB" w:eastAsia="en-US"/>
    </w:rPr>
  </w:style>
  <w:style w:type="table" w:styleId="TableGrid">
    <w:name w:val="Table Grid"/>
    <w:basedOn w:val="TableNormal"/>
    <w:uiPriority w:val="59"/>
    <w:rsid w:val="00D65F41"/>
    <w:pPr>
      <w:spacing w:before="120" w:line="240" w:lineRule="auto"/>
      <w:ind w:left="115" w:right="115"/>
    </w:pPr>
    <w:rPr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left"/>
      </w:pPr>
      <w:rPr>
        <w:b w:val="0"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styleId="Title">
    <w:name w:val="Title"/>
    <w:basedOn w:val="Normal"/>
    <w:link w:val="TitleChar"/>
    <w:uiPriority w:val="2"/>
    <w:qFormat/>
    <w:rsid w:val="00D65F41"/>
    <w:pPr>
      <w:spacing w:after="40" w:line="240" w:lineRule="auto"/>
      <w:ind w:left="115" w:right="115"/>
    </w:pPr>
    <w:rPr>
      <w:b/>
      <w:color w:val="BF2B0E" w:themeColor="accent1" w:themeShade="BF"/>
      <w:sz w:val="44"/>
      <w:szCs w:val="42"/>
      <w:lang w:val="en-GB" w:eastAsia="en-US"/>
    </w:rPr>
  </w:style>
  <w:style w:type="character" w:customStyle="1" w:styleId="TitleChar">
    <w:name w:val="Title Char"/>
    <w:basedOn w:val="DefaultParagraphFont"/>
    <w:link w:val="Title"/>
    <w:uiPriority w:val="2"/>
    <w:rsid w:val="00D65F41"/>
    <w:rPr>
      <w:b/>
      <w:color w:val="BF2B0E" w:themeColor="accent1" w:themeShade="BF"/>
      <w:sz w:val="44"/>
      <w:szCs w:val="42"/>
      <w:lang w:val="en-GB" w:eastAsia="en-US"/>
    </w:rPr>
  </w:style>
  <w:style w:type="paragraph" w:styleId="Header">
    <w:name w:val="header"/>
    <w:basedOn w:val="Normal"/>
    <w:link w:val="HeaderChar"/>
    <w:uiPriority w:val="99"/>
    <w:qFormat/>
    <w:pPr>
      <w:spacing w:after="380" w:line="240" w:lineRule="auto"/>
    </w:pPr>
    <w:rPr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rPr>
      <w:color w:val="404040" w:themeColor="text1" w:themeTint="BF"/>
      <w:sz w:val="20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qFormat/>
    <w:rsid w:val="00D65F41"/>
    <w:pPr>
      <w:spacing w:after="0" w:line="240" w:lineRule="auto"/>
      <w:ind w:left="29" w:right="29"/>
    </w:pPr>
    <w:rPr>
      <w:color w:val="BF2B0E" w:themeColor="accent1" w:themeShade="BF"/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65F41"/>
    <w:rPr>
      <w:color w:val="BF2B0E" w:themeColor="accent1" w:themeShade="BF"/>
      <w:lang w:val="en-GB" w:eastAsia="en-US"/>
    </w:rPr>
  </w:style>
  <w:style w:type="paragraph" w:customStyle="1" w:styleId="Graphic">
    <w:name w:val="Graphic"/>
    <w:basedOn w:val="Normal"/>
    <w:uiPriority w:val="11"/>
    <w:qFormat/>
    <w:pPr>
      <w:spacing w:after="80" w:line="240" w:lineRule="auto"/>
      <w:jc w:val="center"/>
    </w:pPr>
    <w:rPr>
      <w:lang w:val="en-GB" w:eastAsia="en-US"/>
    </w:rPr>
  </w:style>
  <w:style w:type="paragraph" w:customStyle="1" w:styleId="Organization">
    <w:name w:val="Organization"/>
    <w:basedOn w:val="Normal"/>
    <w:uiPriority w:val="10"/>
    <w:qFormat/>
    <w:pPr>
      <w:spacing w:after="60" w:line="240" w:lineRule="auto"/>
      <w:ind w:left="29" w:right="29"/>
    </w:pPr>
    <w:rPr>
      <w:b/>
      <w:color w:val="EF4623" w:themeColor="accent1"/>
      <w:sz w:val="36"/>
      <w:lang w:val="en-GB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Terms">
    <w:name w:val="Terms"/>
    <w:basedOn w:val="Normal"/>
    <w:uiPriority w:val="4"/>
    <w:qFormat/>
    <w:rsid w:val="00D65F41"/>
    <w:pPr>
      <w:spacing w:before="220" w:line="240" w:lineRule="auto"/>
      <w:jc w:val="right"/>
    </w:pPr>
    <w:rPr>
      <w:color w:val="BF2B0E" w:themeColor="accent1" w:themeShade="BF"/>
      <w:lang w:val="en-GB" w:eastAsia="en-US"/>
    </w:rPr>
  </w:style>
  <w:style w:type="paragraph" w:styleId="Closing">
    <w:name w:val="Closing"/>
    <w:basedOn w:val="Normal"/>
    <w:link w:val="ClosingChar"/>
    <w:uiPriority w:val="8"/>
    <w:unhideWhenUsed/>
    <w:qFormat/>
    <w:pPr>
      <w:jc w:val="right"/>
    </w:pPr>
    <w:rPr>
      <w:b/>
      <w:lang w:val="en-GB" w:eastAsia="en-US"/>
    </w:rPr>
  </w:style>
  <w:style w:type="character" w:customStyle="1" w:styleId="ClosingChar">
    <w:name w:val="Closing Char"/>
    <w:basedOn w:val="DefaultParagraphFont"/>
    <w:link w:val="Closing"/>
    <w:uiPriority w:val="8"/>
    <w:rPr>
      <w:b/>
      <w:color w:val="404040" w:themeColor="text1" w:themeTint="BF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3"/>
    <w:rPr>
      <w:rFonts w:asciiTheme="majorHAnsi" w:eastAsiaTheme="majorEastAsia" w:hAnsiTheme="majorHAnsi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D65F41"/>
    <w:rPr>
      <w:rFonts w:asciiTheme="majorHAnsi" w:eastAsiaTheme="majorEastAsia" w:hAnsiTheme="majorHAnsi" w:cstheme="majorBidi"/>
      <w:color w:val="BF2B0E" w:themeColor="accent1" w:themeShade="BF"/>
      <w:sz w:val="18"/>
      <w:szCs w:val="26"/>
    </w:rPr>
  </w:style>
  <w:style w:type="paragraph" w:styleId="NoSpacing">
    <w:name w:val="No Spacing"/>
    <w:uiPriority w:val="4"/>
    <w:unhideWhenUsed/>
    <w:qFormat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PlainTable4">
    <w:name w:val="Plain Table 4"/>
    <w:basedOn w:val="TableNormal"/>
    <w:uiPriority w:val="44"/>
    <w:rsid w:val="00E06E64"/>
    <w:pPr>
      <w:spacing w:after="0" w:line="240" w:lineRule="auto"/>
    </w:pPr>
    <w:tblPr>
      <w:tblStyleRowBandSize w:val="1"/>
      <w:tblStyleColBandSize w:val="1"/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FE1EDD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E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Business%20invoice%20(Basic).dotx" TargetMode="External"/></Relationships>
</file>

<file path=word/theme/theme1.xml><?xml version="1.0" encoding="utf-8"?>
<a:theme xmlns:a="http://schemas.openxmlformats.org/drawingml/2006/main" name="Red and Black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424BC-03BF-4263-A2B9-9BA2CBA0D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invoice (Basic)</Template>
  <TotalTime>13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 Z  B O O K</dc:creator>
  <cp:keywords>{DATE}</cp:keywords>
  <dc:description>10171025</dc:description>
  <cp:lastModifiedBy>Administrator</cp:lastModifiedBy>
  <cp:revision>12</cp:revision>
  <dcterms:created xsi:type="dcterms:W3CDTF">2025-11-05T12:53:00Z</dcterms:created>
  <dcterms:modified xsi:type="dcterms:W3CDTF">2025-11-07T07:25:00Z</dcterms:modified>
</cp:coreProperties>
</file>